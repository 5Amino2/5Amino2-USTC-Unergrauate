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6BA46" w14:textId="51EFBD92" w:rsidR="00135C47" w:rsidRPr="008F57B5" w:rsidRDefault="00135C47" w:rsidP="00135C47">
      <w:pPr>
        <w:pStyle w:val="a7"/>
        <w:spacing w:after="0" w:line="360" w:lineRule="auto"/>
        <w:jc w:val="center"/>
        <w:rPr>
          <w:u w:val="double"/>
        </w:rPr>
      </w:pPr>
      <w:bookmarkStart w:id="0" w:name="_Hlk121820727"/>
      <w:bookmarkEnd w:id="0"/>
      <w:r w:rsidRPr="008F57B5">
        <w:rPr>
          <w:rFonts w:ascii="Arial" w:hAnsi="Arial" w:cs="Arial"/>
          <w:sz w:val="48"/>
          <w:szCs w:val="48"/>
          <w:u w:val="double"/>
        </w:rPr>
        <w:t>实验</w:t>
      </w:r>
      <w:r w:rsidR="003154A7">
        <w:rPr>
          <w:rFonts w:ascii="Arial" w:hAnsi="Arial" w:cs="Arial" w:hint="eastAsia"/>
          <w:sz w:val="48"/>
          <w:szCs w:val="48"/>
          <w:u w:val="double"/>
        </w:rPr>
        <w:t>报告</w:t>
      </w:r>
    </w:p>
    <w:p w14:paraId="1CE4B220" w14:textId="3CCAF04A" w:rsidR="00135C47" w:rsidRPr="008F57B5" w:rsidRDefault="00135C47" w:rsidP="006A7580">
      <w:pPr>
        <w:pStyle w:val="a7"/>
        <w:spacing w:after="0"/>
        <w:jc w:val="center"/>
        <w:rPr>
          <w:u w:val="single"/>
        </w:rPr>
      </w:pPr>
      <w:r w:rsidRPr="008F57B5">
        <w:rPr>
          <w:rFonts w:ascii="Arial" w:hAnsi="Arial" w:cs="Arial"/>
          <w:sz w:val="20"/>
          <w:szCs w:val="20"/>
        </w:rPr>
        <w:t>姓名</w:t>
      </w:r>
      <w:r w:rsidR="00310A45">
        <w:rPr>
          <w:rFonts w:ascii="Arial" w:hAnsi="Arial" w:cs="Arial" w:hint="eastAsia"/>
          <w:sz w:val="20"/>
          <w:szCs w:val="20"/>
        </w:rPr>
        <w:t xml:space="preserve"> </w:t>
      </w:r>
      <w:r w:rsidR="006A7580" w:rsidRPr="008F57B5">
        <w:rPr>
          <w:rFonts w:ascii="Arial" w:hAnsi="Arial" w:cs="Arial" w:hint="eastAsia"/>
          <w:sz w:val="20"/>
          <w:szCs w:val="20"/>
          <w:u w:val="single"/>
        </w:rPr>
        <w:t>李霄奕</w:t>
      </w:r>
      <w:r w:rsidRPr="008F57B5">
        <w:rPr>
          <w:rFonts w:ascii="Arial" w:hAnsi="Arial" w:cs="Arial" w:hint="eastAsia"/>
          <w:sz w:val="20"/>
          <w:szCs w:val="20"/>
          <w:u w:val="single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>日期</w:t>
      </w:r>
      <w:r w:rsidRPr="008F57B5">
        <w:rPr>
          <w:rFonts w:ascii="Arial" w:hAnsi="Arial" w:cs="Arial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  <w:u w:val="single"/>
        </w:rPr>
        <w:t>20</w:t>
      </w:r>
      <w:r w:rsidR="007B3EE1">
        <w:rPr>
          <w:rFonts w:ascii="Arial" w:hAnsi="Arial" w:cs="Arial" w:hint="eastAsia"/>
          <w:sz w:val="20"/>
          <w:szCs w:val="20"/>
          <w:u w:val="single"/>
        </w:rPr>
        <w:t>24</w:t>
      </w:r>
      <w:r w:rsidRPr="008F57B5">
        <w:rPr>
          <w:rFonts w:ascii="Arial" w:hAnsi="Arial" w:cs="Arial"/>
          <w:sz w:val="20"/>
          <w:szCs w:val="20"/>
          <w:u w:val="single"/>
        </w:rPr>
        <w:t>年</w:t>
      </w:r>
      <w:r w:rsidR="009920AE">
        <w:rPr>
          <w:rFonts w:ascii="Arial" w:hAnsi="Arial" w:cs="Arial" w:hint="eastAsia"/>
          <w:sz w:val="20"/>
          <w:szCs w:val="20"/>
          <w:u w:val="single"/>
        </w:rPr>
        <w:t>5</w:t>
      </w:r>
      <w:r w:rsidRPr="008F57B5">
        <w:rPr>
          <w:rFonts w:ascii="Arial" w:hAnsi="Arial" w:cs="Arial"/>
          <w:sz w:val="20"/>
          <w:szCs w:val="20"/>
          <w:u w:val="single"/>
        </w:rPr>
        <w:t>月</w:t>
      </w:r>
      <w:r w:rsidR="009920AE">
        <w:rPr>
          <w:rFonts w:ascii="Arial" w:hAnsi="Arial" w:cs="Arial" w:hint="eastAsia"/>
          <w:sz w:val="20"/>
          <w:szCs w:val="20"/>
          <w:u w:val="single"/>
        </w:rPr>
        <w:t>31</w:t>
      </w:r>
      <w:r w:rsidRPr="008F57B5">
        <w:rPr>
          <w:rFonts w:ascii="Arial" w:hAnsi="Arial" w:cs="Arial"/>
          <w:sz w:val="20"/>
          <w:szCs w:val="20"/>
          <w:u w:val="single"/>
        </w:rPr>
        <w:t>日</w:t>
      </w:r>
      <w:r w:rsidRPr="008F57B5">
        <w:rPr>
          <w:rFonts w:ascii="Arial" w:hAnsi="Arial" w:cs="Arial" w:hint="eastAsia"/>
          <w:sz w:val="20"/>
          <w:szCs w:val="20"/>
        </w:rPr>
        <w:t xml:space="preserve"> </w:t>
      </w:r>
      <w:r w:rsidRPr="008F57B5">
        <w:rPr>
          <w:rFonts w:ascii="Arial" w:hAnsi="Arial" w:cs="Arial"/>
          <w:sz w:val="20"/>
          <w:szCs w:val="20"/>
        </w:rPr>
        <w:t xml:space="preserve">No </w:t>
      </w:r>
      <w:r w:rsidR="006A7580" w:rsidRPr="008F57B5">
        <w:rPr>
          <w:rFonts w:ascii="Arial" w:hAnsi="Arial" w:cs="Arial" w:hint="eastAsia"/>
          <w:sz w:val="20"/>
          <w:szCs w:val="20"/>
          <w:u w:val="single"/>
        </w:rPr>
        <w:t>PB21511897</w:t>
      </w:r>
      <w:r w:rsidR="00310A45">
        <w:rPr>
          <w:rFonts w:ascii="Arial" w:hAnsi="Arial" w:cs="Arial"/>
          <w:sz w:val="20"/>
          <w:szCs w:val="20"/>
        </w:rPr>
        <w:t xml:space="preserve"> </w:t>
      </w:r>
    </w:p>
    <w:p w14:paraId="0C922CEE" w14:textId="77777777" w:rsidR="00135C47" w:rsidRPr="008F57B5" w:rsidRDefault="00135C47" w:rsidP="00135C47">
      <w:pPr>
        <w:rPr>
          <w:b/>
          <w:strike/>
        </w:rPr>
      </w:pPr>
      <w:r w:rsidRPr="008F57B5">
        <w:rPr>
          <w:rFonts w:hint="eastAsia"/>
          <w:b/>
          <w:strike/>
        </w:rPr>
        <w:t xml:space="preserve">                                                                                              </w:t>
      </w:r>
    </w:p>
    <w:p w14:paraId="0249B827" w14:textId="2024E790" w:rsidR="00E54FCE" w:rsidRPr="00E54FCE" w:rsidRDefault="00E54FCE" w:rsidP="00E54FCE">
      <w:pPr>
        <w:pStyle w:val="a7"/>
        <w:spacing w:after="102"/>
        <w:rPr>
          <w:rFonts w:ascii="Arial" w:hAnsi="Arial" w:cs="Arial"/>
          <w:sz w:val="21"/>
          <w:szCs w:val="21"/>
        </w:rPr>
      </w:pPr>
      <w:bookmarkStart w:id="1" w:name="_Hlk99984249"/>
      <w:r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>
        <w:rPr>
          <w:rFonts w:ascii="Arial" w:hAnsi="Arial" w:cs="Arial" w:hint="eastAsia"/>
          <w:b/>
          <w:bCs/>
          <w:sz w:val="21"/>
          <w:szCs w:val="21"/>
        </w:rPr>
        <w:t>题目</w:t>
      </w:r>
      <w:r w:rsidRPr="008F57B5">
        <w:rPr>
          <w:rFonts w:ascii="Arial" w:hAnsi="Arial" w:cs="Arial"/>
          <w:b/>
          <w:bCs/>
          <w:sz w:val="21"/>
          <w:szCs w:val="21"/>
        </w:rPr>
        <w:t>：</w:t>
      </w:r>
      <w:r w:rsidR="009920AE" w:rsidRPr="009920AE">
        <w:rPr>
          <w:rFonts w:ascii="Arial" w:hAnsi="Arial" w:cs="Arial" w:hint="eastAsia"/>
          <w:sz w:val="21"/>
          <w:szCs w:val="21"/>
        </w:rPr>
        <w:t>整数平方根电路设计与实现</w:t>
      </w:r>
    </w:p>
    <w:p w14:paraId="7F7A706B" w14:textId="77777777" w:rsidR="00DE39F1" w:rsidRDefault="00E54FCE" w:rsidP="00E54FCE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>
        <w:rPr>
          <w:rFonts w:ascii="Arial" w:hAnsi="Arial" w:cs="Arial" w:hint="eastAsia"/>
          <w:b/>
          <w:bCs/>
          <w:sz w:val="21"/>
          <w:szCs w:val="21"/>
        </w:rPr>
        <w:t>目的</w:t>
      </w:r>
      <w:r w:rsidRPr="008F57B5">
        <w:rPr>
          <w:rFonts w:ascii="Arial" w:hAnsi="Arial" w:cs="Arial"/>
          <w:b/>
          <w:bCs/>
          <w:sz w:val="21"/>
          <w:szCs w:val="21"/>
        </w:rPr>
        <w:t>：</w:t>
      </w:r>
    </w:p>
    <w:p w14:paraId="7A67A932" w14:textId="27F304F3" w:rsidR="007B43C9" w:rsidRDefault="007B43C9" w:rsidP="007B43C9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7B43C9">
        <w:rPr>
          <w:rFonts w:ascii="Arial" w:hAnsi="Arial" w:cs="Arial" w:hint="eastAsia"/>
          <w:sz w:val="21"/>
          <w:szCs w:val="21"/>
        </w:rPr>
        <w:t>练习使用所学的功能仿真、逻辑综合、等价性检查、物理设计等设计流程，独立完成电路模块的前后端设计。</w:t>
      </w:r>
    </w:p>
    <w:p w14:paraId="05AF9225" w14:textId="7FC23C95" w:rsidR="007B43C9" w:rsidRPr="007B43C9" w:rsidRDefault="007B43C9" w:rsidP="007B43C9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 w:hint="eastAsia"/>
          <w:b/>
          <w:bCs/>
          <w:noProof/>
          <w:sz w:val="21"/>
          <w:szCs w:val="21"/>
          <w:lang w:val="zh-C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FDBA5E" wp14:editId="2D4DDFEE">
                <wp:simplePos x="0" y="0"/>
                <wp:positionH relativeFrom="margin">
                  <wp:posOffset>71120</wp:posOffset>
                </wp:positionH>
                <wp:positionV relativeFrom="paragraph">
                  <wp:posOffset>951230</wp:posOffset>
                </wp:positionV>
                <wp:extent cx="1772920" cy="1915795"/>
                <wp:effectExtent l="0" t="0" r="0" b="8255"/>
                <wp:wrapTopAndBottom/>
                <wp:docPr id="92211137" name="组合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85C2EEC-1AC0-4C94-A860-567F455400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2920" cy="1915795"/>
                          <a:chOff x="-4539146" y="253157"/>
                          <a:chExt cx="3134283" cy="3527425"/>
                        </a:xfrm>
                      </wpg:grpSpPr>
                      <pic:pic xmlns:pic="http://schemas.openxmlformats.org/drawingml/2006/picture">
                        <pic:nvPicPr>
                          <pic:cNvPr id="1239544898" name="图片 12395448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539146" y="253157"/>
                            <a:ext cx="2187575" cy="3527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2753460" name="图片 7827534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186163" y="951123"/>
                            <a:ext cx="2781300" cy="2187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6F33B" id="组合 2" o:spid="_x0000_s1026" style="position:absolute;left:0;text-align:left;margin-left:5.6pt;margin-top:74.9pt;width:139.6pt;height:150.85pt;z-index:251661312;mso-position-horizontal-relative:margin;mso-width-relative:margin;mso-height-relative:margin" coordorigin="-45391,2531" coordsize="31342,35274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39544898" o:spid="_x0000_s1027" type="#_x0000_t75" style="position:absolute;left:-45391;top:2531;width:21876;height:35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">
                  <v:imagedata r:id="rId10" o:title=""/>
                </v:shape>
                <v:shape id="图片 782753460" o:spid="_x0000_s1028" type="#_x0000_t75" style="position:absolute;left:-41861;top:9511;width:27813;height:2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">
                  <v:imagedata r:id="rId11" o:title=""/>
                </v:shape>
                <w10:wrap type="topAndBottom" anchorx="margin"/>
              </v:group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1"/>
          <w:szCs w:val="21"/>
          <w:lang w:val="zh-CN"/>
        </w:rPr>
        <w:drawing>
          <wp:anchor distT="0" distB="0" distL="114300" distR="114300" simplePos="0" relativeHeight="251658240" behindDoc="0" locked="0" layoutInCell="1" allowOverlap="1" wp14:anchorId="3AA72EFA" wp14:editId="698192A4">
            <wp:simplePos x="0" y="0"/>
            <wp:positionH relativeFrom="column">
              <wp:posOffset>15240</wp:posOffset>
            </wp:positionH>
            <wp:positionV relativeFrom="paragraph">
              <wp:posOffset>412750</wp:posOffset>
            </wp:positionV>
            <wp:extent cx="2382520" cy="426085"/>
            <wp:effectExtent l="0" t="0" r="0" b="0"/>
            <wp:wrapTopAndBottom/>
            <wp:docPr id="120624676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6765" name="图片 12062467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FCE"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 w:rsidR="00E54FCE">
        <w:rPr>
          <w:rFonts w:ascii="Arial" w:hAnsi="Arial" w:cs="Arial" w:hint="eastAsia"/>
          <w:b/>
          <w:bCs/>
          <w:sz w:val="21"/>
          <w:szCs w:val="21"/>
        </w:rPr>
        <w:t>原理</w:t>
      </w:r>
      <w:r w:rsidR="00E54FCE" w:rsidRPr="008F57B5">
        <w:rPr>
          <w:rFonts w:ascii="Arial" w:hAnsi="Arial" w:cs="Arial"/>
          <w:b/>
          <w:bCs/>
          <w:sz w:val="21"/>
          <w:szCs w:val="21"/>
        </w:rPr>
        <w:t>：</w:t>
      </w:r>
    </w:p>
    <w:p w14:paraId="0ED7A7B6" w14:textId="324E1715" w:rsidR="00E54FCE" w:rsidRDefault="00E54FCE" w:rsidP="0020194F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>
        <w:rPr>
          <w:rFonts w:ascii="Arial" w:hAnsi="Arial" w:cs="Arial" w:hint="eastAsia"/>
          <w:b/>
          <w:bCs/>
          <w:sz w:val="21"/>
          <w:szCs w:val="21"/>
        </w:rPr>
        <w:t>步骤：</w:t>
      </w:r>
    </w:p>
    <w:p w14:paraId="03584387" w14:textId="4BF5F42D" w:rsidR="00F50A65" w:rsidRDefault="007B43C9" w:rsidP="007B43C9">
      <w:pPr>
        <w:pStyle w:val="a7"/>
        <w:numPr>
          <w:ilvl w:val="0"/>
          <w:numId w:val="6"/>
        </w:numPr>
        <w:spacing w:after="102"/>
        <w:rPr>
          <w:rFonts w:ascii="Arial" w:hAnsi="Arial" w:cs="Arial"/>
          <w:sz w:val="21"/>
          <w:szCs w:val="21"/>
          <w:lang w:val="en-GB"/>
        </w:rPr>
      </w:pPr>
      <w:r w:rsidRPr="007B43C9">
        <w:rPr>
          <w:rFonts w:ascii="Arial" w:hAnsi="Arial" w:cs="Arial" w:hint="eastAsia"/>
          <w:sz w:val="21"/>
          <w:szCs w:val="21"/>
          <w:lang w:val="en-GB"/>
        </w:rPr>
        <w:t>设计代码</w:t>
      </w:r>
    </w:p>
    <w:p w14:paraId="1D596241" w14:textId="41E4A336" w:rsidR="007B43C9" w:rsidRDefault="007B43C9" w:rsidP="007B43C9">
      <w:pPr>
        <w:pStyle w:val="a7"/>
        <w:numPr>
          <w:ilvl w:val="0"/>
          <w:numId w:val="6"/>
        </w:numPr>
        <w:spacing w:after="102"/>
        <w:rPr>
          <w:rFonts w:ascii="Arial" w:hAnsi="Arial" w:cs="Arial"/>
          <w:sz w:val="21"/>
          <w:szCs w:val="21"/>
          <w:lang w:val="en-GB"/>
        </w:rPr>
      </w:pPr>
      <w:r w:rsidRPr="007B43C9">
        <w:rPr>
          <w:rFonts w:ascii="Arial" w:hAnsi="Arial" w:cs="Arial" w:hint="eastAsia"/>
          <w:sz w:val="21"/>
          <w:szCs w:val="21"/>
          <w:lang w:val="en-GB"/>
        </w:rPr>
        <w:t>代码仿真</w:t>
      </w:r>
    </w:p>
    <w:p w14:paraId="32668D2B" w14:textId="4C4C5225" w:rsidR="007B43C9" w:rsidRDefault="007B43C9" w:rsidP="007B43C9">
      <w:pPr>
        <w:pStyle w:val="a7"/>
        <w:numPr>
          <w:ilvl w:val="0"/>
          <w:numId w:val="6"/>
        </w:numPr>
        <w:spacing w:after="102"/>
        <w:rPr>
          <w:rFonts w:ascii="Arial" w:hAnsi="Arial" w:cs="Arial"/>
          <w:sz w:val="21"/>
          <w:szCs w:val="21"/>
          <w:lang w:val="en-GB"/>
        </w:rPr>
      </w:pPr>
      <w:r w:rsidRPr="007B43C9">
        <w:rPr>
          <w:rFonts w:ascii="Arial" w:hAnsi="Arial" w:cs="Arial" w:hint="eastAsia"/>
          <w:sz w:val="21"/>
          <w:szCs w:val="21"/>
          <w:lang w:val="en-GB"/>
        </w:rPr>
        <w:t>逻辑综合</w:t>
      </w:r>
    </w:p>
    <w:p w14:paraId="1BE9DB6F" w14:textId="4DFFB58E" w:rsidR="007B43C9" w:rsidRDefault="007B43C9" w:rsidP="007B43C9">
      <w:pPr>
        <w:pStyle w:val="a7"/>
        <w:numPr>
          <w:ilvl w:val="0"/>
          <w:numId w:val="6"/>
        </w:numPr>
        <w:spacing w:after="102"/>
        <w:rPr>
          <w:rFonts w:ascii="Arial" w:hAnsi="Arial" w:cs="Arial"/>
          <w:sz w:val="21"/>
          <w:szCs w:val="21"/>
          <w:lang w:val="en-GB"/>
        </w:rPr>
      </w:pPr>
      <w:r w:rsidRPr="007B43C9">
        <w:rPr>
          <w:rFonts w:ascii="Arial" w:hAnsi="Arial" w:cs="Arial" w:hint="eastAsia"/>
          <w:sz w:val="21"/>
          <w:szCs w:val="21"/>
          <w:lang w:val="en-GB"/>
        </w:rPr>
        <w:t>等价性检查</w:t>
      </w:r>
    </w:p>
    <w:p w14:paraId="180EA9F0" w14:textId="0F34C8C5" w:rsidR="007B43C9" w:rsidRPr="007B43C9" w:rsidRDefault="007B43C9" w:rsidP="007B43C9">
      <w:pPr>
        <w:pStyle w:val="a7"/>
        <w:numPr>
          <w:ilvl w:val="0"/>
          <w:numId w:val="6"/>
        </w:numPr>
        <w:spacing w:after="102"/>
        <w:rPr>
          <w:rFonts w:ascii="Arial" w:hAnsi="Arial" w:cs="Arial"/>
          <w:sz w:val="21"/>
          <w:szCs w:val="21"/>
          <w:lang w:val="en-GB"/>
        </w:rPr>
      </w:pPr>
      <w:r w:rsidRPr="007B43C9">
        <w:rPr>
          <w:rFonts w:ascii="Arial" w:hAnsi="Arial" w:cs="Arial" w:hint="eastAsia"/>
          <w:sz w:val="21"/>
          <w:szCs w:val="21"/>
          <w:lang w:val="en-GB"/>
        </w:rPr>
        <w:t>物理设计</w:t>
      </w:r>
    </w:p>
    <w:p w14:paraId="67D71A81" w14:textId="024A3A0F" w:rsidR="00D71002" w:rsidRDefault="00103AF5" w:rsidP="00D71002">
      <w:pPr>
        <w:pStyle w:val="a7"/>
        <w:spacing w:after="102"/>
        <w:rPr>
          <w:rFonts w:ascii="Arial" w:hAnsi="Arial" w:cs="Arial"/>
          <w:b/>
          <w:bCs/>
          <w:sz w:val="21"/>
          <w:szCs w:val="21"/>
        </w:rPr>
      </w:pPr>
      <w:r w:rsidRPr="008F57B5">
        <w:rPr>
          <w:rFonts w:ascii="Arial" w:hAnsi="Arial" w:cs="Arial" w:hint="eastAsia"/>
          <w:b/>
          <w:bCs/>
          <w:sz w:val="21"/>
          <w:szCs w:val="21"/>
        </w:rPr>
        <w:t>实验</w:t>
      </w:r>
      <w:r w:rsidR="004628F8" w:rsidRPr="008F57B5">
        <w:rPr>
          <w:rFonts w:ascii="Arial" w:hAnsi="Arial" w:cs="Arial"/>
          <w:b/>
          <w:bCs/>
          <w:sz w:val="21"/>
          <w:szCs w:val="21"/>
        </w:rPr>
        <w:t>数据</w:t>
      </w:r>
      <w:r w:rsidR="006A549E">
        <w:rPr>
          <w:rFonts w:ascii="Arial" w:hAnsi="Arial" w:cs="Arial" w:hint="eastAsia"/>
          <w:b/>
          <w:bCs/>
          <w:sz w:val="21"/>
          <w:szCs w:val="21"/>
        </w:rPr>
        <w:t>与分析</w:t>
      </w:r>
      <w:r w:rsidR="004628F8" w:rsidRPr="008F57B5">
        <w:rPr>
          <w:rFonts w:ascii="Arial" w:hAnsi="Arial" w:cs="Arial"/>
          <w:b/>
          <w:bCs/>
          <w:sz w:val="21"/>
          <w:szCs w:val="21"/>
        </w:rPr>
        <w:t>：</w:t>
      </w:r>
    </w:p>
    <w:p w14:paraId="6392DBE5" w14:textId="697EF321" w:rsidR="001C58D3" w:rsidRDefault="001C58D3" w:rsidP="001C58D3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 w:rsidRPr="001C58D3">
        <w:rPr>
          <w:rFonts w:ascii="Arial" w:hAnsi="Arial" w:cs="Arial" w:hint="eastAsia"/>
          <w:sz w:val="21"/>
          <w:szCs w:val="21"/>
        </w:rPr>
        <w:t>电路简要框图</w:t>
      </w:r>
    </w:p>
    <w:p w14:paraId="6DD3FC10" w14:textId="04803539" w:rsidR="001C58D3" w:rsidRDefault="005F64CB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07CF26" wp14:editId="70841C0D">
            <wp:extent cx="3020769" cy="3586480"/>
            <wp:effectExtent l="0" t="0" r="8255" b="0"/>
            <wp:docPr id="12187206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5" t="10665"/>
                    <a:stretch/>
                  </pic:blipFill>
                  <pic:spPr bwMode="auto">
                    <a:xfrm>
                      <a:off x="0" y="0"/>
                      <a:ext cx="3025995" cy="359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5EF6" w14:textId="33414A77" w:rsidR="001C58D3" w:rsidRDefault="001C58D3" w:rsidP="001C58D3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实验工作目录的位置</w:t>
      </w:r>
    </w:p>
    <w:p w14:paraId="0CDD97CE" w14:textId="4813EF89" w:rsidR="001C58D3" w:rsidRDefault="00C538CF" w:rsidP="001C58D3">
      <w:pPr>
        <w:pStyle w:val="a7"/>
        <w:spacing w:after="102"/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t>C</w:t>
      </w:r>
      <w:r>
        <w:rPr>
          <w:rFonts w:ascii="Arial" w:hAnsi="Arial" w:cs="Arial" w:hint="eastAsia"/>
          <w:noProof/>
          <w:sz w:val="21"/>
          <w:szCs w:val="21"/>
        </w:rPr>
        <w:t>01n13</w:t>
      </w:r>
      <w:r>
        <w:rPr>
          <w:rFonts w:ascii="Arial" w:hAnsi="Arial" w:cs="Arial" w:hint="eastAsia"/>
          <w:noProof/>
          <w:sz w:val="21"/>
          <w:szCs w:val="21"/>
        </w:rPr>
        <w:t>节点，</w:t>
      </w:r>
      <w:r>
        <w:rPr>
          <w:rFonts w:ascii="Arial" w:hAnsi="Arial" w:cs="Arial" w:hint="eastAsia"/>
          <w:noProof/>
          <w:sz w:val="21"/>
          <w:szCs w:val="21"/>
        </w:rPr>
        <w:t>vlsi/sqrt_design_database_45nm</w:t>
      </w:r>
    </w:p>
    <w:p w14:paraId="28F209C9" w14:textId="5672DA7E" w:rsidR="001C58D3" w:rsidRPr="003C1A00" w:rsidRDefault="003C1A00" w:rsidP="003C1A00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完</w:t>
      </w:r>
      <w:r w:rsidRPr="001C58D3">
        <w:rPr>
          <w:rFonts w:ascii="Arial" w:hAnsi="Arial" w:cs="Arial" w:hint="eastAsia"/>
          <w:sz w:val="21"/>
          <w:szCs w:val="21"/>
        </w:rPr>
        <w:t>成一次运算的输入输出信号波形示意图</w:t>
      </w:r>
      <w:r>
        <w:rPr>
          <w:rFonts w:ascii="Arial" w:hAnsi="Arial" w:cs="Arial" w:hint="eastAsia"/>
          <w:sz w:val="21"/>
          <w:szCs w:val="21"/>
        </w:rPr>
        <w:t>、</w:t>
      </w:r>
      <w:r w:rsidR="001C58D3" w:rsidRPr="003C1A00">
        <w:rPr>
          <w:rFonts w:ascii="Arial" w:hAnsi="Arial" w:cs="Arial" w:hint="eastAsia"/>
          <w:sz w:val="21"/>
          <w:szCs w:val="21"/>
        </w:rPr>
        <w:t>仿真结果和波形、对测试方法的简要说明</w:t>
      </w:r>
    </w:p>
    <w:p w14:paraId="68DF39FC" w14:textId="6331D2A4" w:rsidR="001C58D3" w:rsidRDefault="005F64CB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340FCC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96AB9D2" wp14:editId="1DB5DC21">
            <wp:extent cx="6596387" cy="1461135"/>
            <wp:effectExtent l="0" t="0" r="0" b="5715"/>
            <wp:docPr id="1077879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946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7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7EB" w14:textId="1211BC4A" w:rsidR="00946E0A" w:rsidRDefault="005F64CB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5F64CB">
        <w:rPr>
          <w:rFonts w:ascii="Arial" w:hAnsi="Arial" w:cs="Arial" w:hint="eastAsia"/>
          <w:sz w:val="21"/>
          <w:szCs w:val="21"/>
        </w:rPr>
        <w:t>如图所示，当</w:t>
      </w:r>
      <w:r w:rsidRPr="005F64CB">
        <w:rPr>
          <w:rFonts w:ascii="Arial" w:hAnsi="Arial" w:cs="Arial" w:hint="eastAsia"/>
          <w:sz w:val="21"/>
          <w:szCs w:val="21"/>
        </w:rPr>
        <w:t>start==1&amp;&amp;complete==1&amp;&amp;rst_n==1</w:t>
      </w:r>
      <w:r w:rsidRPr="005F64CB">
        <w:rPr>
          <w:rFonts w:ascii="Arial" w:hAnsi="Arial" w:cs="Arial" w:hint="eastAsia"/>
          <w:sz w:val="21"/>
          <w:szCs w:val="21"/>
        </w:rPr>
        <w:t>时，电路开始运算，每个时钟周期尝试进行一次迭代，迭代完毕之后</w:t>
      </w:r>
      <w:r w:rsidRPr="005F64CB">
        <w:rPr>
          <w:rFonts w:ascii="Arial" w:hAnsi="Arial" w:cs="Arial" w:hint="eastAsia"/>
          <w:sz w:val="21"/>
          <w:szCs w:val="21"/>
        </w:rPr>
        <w:t>,complete=1</w:t>
      </w:r>
      <w:r w:rsidRPr="005F64CB">
        <w:rPr>
          <w:rFonts w:ascii="Arial" w:hAnsi="Arial" w:cs="Arial" w:hint="eastAsia"/>
          <w:sz w:val="21"/>
          <w:szCs w:val="21"/>
        </w:rPr>
        <w:t>输出结果</w:t>
      </w:r>
      <w:r w:rsidR="00946E0A">
        <w:rPr>
          <w:rFonts w:ascii="Arial" w:hAnsi="Arial" w:cs="Arial" w:hint="eastAsia"/>
          <w:sz w:val="21"/>
          <w:szCs w:val="21"/>
        </w:rPr>
        <w:t>，等待</w:t>
      </w:r>
      <w:r w:rsidR="00946E0A">
        <w:rPr>
          <w:rFonts w:ascii="Arial" w:hAnsi="Arial" w:cs="Arial" w:hint="eastAsia"/>
          <w:sz w:val="21"/>
          <w:szCs w:val="21"/>
        </w:rPr>
        <w:t>start==1</w:t>
      </w:r>
      <w:r w:rsidR="00946E0A">
        <w:rPr>
          <w:rFonts w:ascii="Arial" w:hAnsi="Arial" w:cs="Arial" w:hint="eastAsia"/>
          <w:sz w:val="21"/>
          <w:szCs w:val="21"/>
        </w:rPr>
        <w:t>时输入新的数据。</w:t>
      </w:r>
    </w:p>
    <w:p w14:paraId="061A7D1B" w14:textId="5F31F9E6" w:rsidR="00946E0A" w:rsidRDefault="00946E0A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其中</w:t>
      </w:r>
      <w:r>
        <w:rPr>
          <w:rFonts w:ascii="Arial" w:hAnsi="Arial" w:cs="Arial" w:hint="eastAsia"/>
          <w:sz w:val="21"/>
          <w:szCs w:val="21"/>
        </w:rPr>
        <w:t>right</w:t>
      </w:r>
      <w:r>
        <w:rPr>
          <w:rFonts w:ascii="Arial" w:hAnsi="Arial" w:cs="Arial" w:hint="eastAsia"/>
          <w:sz w:val="21"/>
          <w:szCs w:val="21"/>
        </w:rPr>
        <w:t>信号是测试平台用于验证运算结果是否正确的信号，在</w:t>
      </w:r>
      <w:r>
        <w:rPr>
          <w:rFonts w:ascii="Arial" w:hAnsi="Arial" w:cs="Arial" w:hint="eastAsia"/>
          <w:sz w:val="21"/>
          <w:szCs w:val="21"/>
        </w:rPr>
        <w:t>complete</w:t>
      </w:r>
      <w:r>
        <w:rPr>
          <w:rFonts w:ascii="Arial" w:hAnsi="Arial" w:cs="Arial" w:hint="eastAsia"/>
          <w:sz w:val="21"/>
          <w:szCs w:val="21"/>
        </w:rPr>
        <w:t>的正脉冲触发，验证此时运算结果是否正确，可以看到</w:t>
      </w:r>
      <w:r>
        <w:rPr>
          <w:rFonts w:ascii="Arial" w:hAnsi="Arial" w:cs="Arial" w:hint="eastAsia"/>
          <w:sz w:val="21"/>
          <w:szCs w:val="21"/>
        </w:rPr>
        <w:t>right==1</w:t>
      </w:r>
      <w:r>
        <w:rPr>
          <w:rFonts w:ascii="Arial" w:hAnsi="Arial" w:cs="Arial" w:hint="eastAsia"/>
          <w:sz w:val="21"/>
          <w:szCs w:val="21"/>
        </w:rPr>
        <w:t>，说明该模块运算结果正确。</w:t>
      </w:r>
    </w:p>
    <w:p w14:paraId="6B780175" w14:textId="2EE18B9D" w:rsidR="00946E0A" w:rsidRDefault="00946E0A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在每一次运算结束后，都会进行一次复位，再启动下一次运算，可以看到模块被复位信号成功复位、启动运算也能正确输出信号。</w:t>
      </w:r>
    </w:p>
    <w:p w14:paraId="1C8C454A" w14:textId="72090EB3" w:rsidR="001C58D3" w:rsidRDefault="001C58D3" w:rsidP="001C58D3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 w:rsidRPr="001C58D3">
        <w:rPr>
          <w:rFonts w:ascii="Arial" w:hAnsi="Arial" w:cs="Arial" w:hint="eastAsia"/>
          <w:sz w:val="21"/>
          <w:szCs w:val="21"/>
        </w:rPr>
        <w:t>逻辑综合得到的原理图，时序信息，面积信息</w:t>
      </w:r>
    </w:p>
    <w:p w14:paraId="4D7412E0" w14:textId="77777777" w:rsidR="00DC757C" w:rsidRDefault="00DC757C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原理图：</w:t>
      </w:r>
    </w:p>
    <w:p w14:paraId="2F06250C" w14:textId="6491EE69" w:rsidR="001C58D3" w:rsidRDefault="00B41178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B41178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2B447F08" wp14:editId="113892F0">
            <wp:extent cx="3863268" cy="2072640"/>
            <wp:effectExtent l="0" t="0" r="4445" b="3810"/>
            <wp:docPr id="651947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47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92" cy="20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61E" w14:textId="0F145F1A" w:rsidR="00B41178" w:rsidRDefault="00B41178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B4117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B911D92" wp14:editId="15C135C6">
            <wp:extent cx="3872737" cy="2077720"/>
            <wp:effectExtent l="0" t="0" r="0" b="0"/>
            <wp:docPr id="1539282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2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120" cy="20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B86" w14:textId="33FA8FDB" w:rsidR="00B41178" w:rsidRDefault="002871B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时序信息：</w:t>
      </w:r>
    </w:p>
    <w:p w14:paraId="3D45ED88" w14:textId="42A8A911" w:rsidR="002871B5" w:rsidRDefault="002871B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2871B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B6AB7AF" wp14:editId="41DD6EBC">
            <wp:extent cx="3686805" cy="3053080"/>
            <wp:effectExtent l="0" t="0" r="9525" b="0"/>
            <wp:docPr id="94360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3009" cy="30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6C5" w14:textId="6E50324A" w:rsidR="002871B5" w:rsidRDefault="002871B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面积信息：</w:t>
      </w:r>
    </w:p>
    <w:p w14:paraId="26103B42" w14:textId="0250E051" w:rsidR="002871B5" w:rsidRDefault="002871B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2871B5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73BA474F" wp14:editId="224FF5EB">
            <wp:extent cx="3415888" cy="2407920"/>
            <wp:effectExtent l="0" t="0" r="0" b="0"/>
            <wp:docPr id="99307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76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452" cy="24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42AC" w14:textId="1A827073" w:rsidR="001C58D3" w:rsidRDefault="001C58D3" w:rsidP="001C58D3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 w:rsidRPr="001C58D3">
        <w:rPr>
          <w:rFonts w:ascii="Arial" w:hAnsi="Arial" w:cs="Arial" w:hint="eastAsia"/>
          <w:sz w:val="21"/>
          <w:szCs w:val="21"/>
        </w:rPr>
        <w:t>逻辑综合网表和</w:t>
      </w:r>
      <w:r w:rsidRPr="001C58D3">
        <w:rPr>
          <w:rFonts w:ascii="Arial" w:hAnsi="Arial" w:cs="Arial" w:hint="eastAsia"/>
          <w:sz w:val="21"/>
          <w:szCs w:val="21"/>
        </w:rPr>
        <w:t xml:space="preserve"> RTL </w:t>
      </w:r>
      <w:r w:rsidRPr="001C58D3">
        <w:rPr>
          <w:rFonts w:ascii="Arial" w:hAnsi="Arial" w:cs="Arial" w:hint="eastAsia"/>
          <w:sz w:val="21"/>
          <w:szCs w:val="21"/>
        </w:rPr>
        <w:t>代码进行等价性检查的结果</w:t>
      </w:r>
    </w:p>
    <w:p w14:paraId="61B39177" w14:textId="77777777" w:rsidR="00DC757C" w:rsidRDefault="00DC757C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等价性检查：</w:t>
      </w:r>
    </w:p>
    <w:p w14:paraId="042A9D0C" w14:textId="6F0D0632" w:rsidR="001C58D3" w:rsidRDefault="00DC757C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DC757C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908CBD1" wp14:editId="045C96AC">
            <wp:extent cx="3716792" cy="1651000"/>
            <wp:effectExtent l="0" t="0" r="0" b="6350"/>
            <wp:docPr id="2058287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7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006" cy="16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88F" w14:textId="31E928BC" w:rsidR="001C58D3" w:rsidRDefault="001C58D3" w:rsidP="001C58D3">
      <w:pPr>
        <w:pStyle w:val="a7"/>
        <w:numPr>
          <w:ilvl w:val="0"/>
          <w:numId w:val="30"/>
        </w:numPr>
        <w:spacing w:after="102"/>
        <w:rPr>
          <w:rFonts w:ascii="Arial" w:hAnsi="Arial" w:cs="Arial"/>
          <w:sz w:val="21"/>
          <w:szCs w:val="21"/>
        </w:rPr>
      </w:pPr>
      <w:r w:rsidRPr="001C58D3">
        <w:rPr>
          <w:rFonts w:ascii="Arial" w:hAnsi="Arial" w:cs="Arial" w:hint="eastAsia"/>
          <w:sz w:val="21"/>
          <w:szCs w:val="21"/>
        </w:rPr>
        <w:t>物理设计得到的版图，时序信息，面积信息，物理验证结果</w:t>
      </w:r>
    </w:p>
    <w:p w14:paraId="5256700E" w14:textId="61DBD49E" w:rsidR="00453F41" w:rsidRDefault="00453F41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版图：</w:t>
      </w:r>
    </w:p>
    <w:p w14:paraId="3B02800D" w14:textId="524F96BB" w:rsidR="001C58D3" w:rsidRDefault="00453F41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453F41">
        <w:rPr>
          <w:rFonts w:ascii="Arial" w:hAnsi="Arial" w:cs="Arial"/>
          <w:sz w:val="21"/>
          <w:szCs w:val="21"/>
        </w:rPr>
        <w:drawing>
          <wp:inline distT="0" distB="0" distL="0" distR="0" wp14:anchorId="7E723CB2" wp14:editId="485F2C9A">
            <wp:extent cx="3967480" cy="3373078"/>
            <wp:effectExtent l="0" t="0" r="0" b="0"/>
            <wp:docPr id="1937769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69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9922" cy="33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88C" w14:textId="696A93CF" w:rsidR="00453F41" w:rsidRDefault="00453F41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时序信息</w:t>
      </w:r>
      <w:r w:rsidR="00C538CF">
        <w:rPr>
          <w:rFonts w:ascii="Arial" w:hAnsi="Arial" w:cs="Arial" w:hint="eastAsia"/>
          <w:sz w:val="21"/>
          <w:szCs w:val="21"/>
        </w:rPr>
        <w:t>（已经进行优化）</w:t>
      </w:r>
      <w:r>
        <w:rPr>
          <w:rFonts w:ascii="Arial" w:hAnsi="Arial" w:cs="Arial" w:hint="eastAsia"/>
          <w:sz w:val="21"/>
          <w:szCs w:val="21"/>
        </w:rPr>
        <w:t>：</w:t>
      </w:r>
    </w:p>
    <w:p w14:paraId="513A309A" w14:textId="5B63D67C" w:rsidR="00453F41" w:rsidRDefault="00C538CF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C538CF">
        <w:rPr>
          <w:rFonts w:ascii="Arial" w:hAnsi="Arial" w:cs="Arial"/>
          <w:sz w:val="21"/>
          <w:szCs w:val="21"/>
        </w:rPr>
        <w:drawing>
          <wp:inline distT="0" distB="0" distL="0" distR="0" wp14:anchorId="20284158" wp14:editId="23D41CF8">
            <wp:extent cx="3408242" cy="2600960"/>
            <wp:effectExtent l="0" t="0" r="1905" b="8890"/>
            <wp:docPr id="152218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83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801" cy="26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A13" w14:textId="48D17AEB" w:rsidR="00272C25" w:rsidRDefault="00272C25" w:rsidP="001C58D3">
      <w:pPr>
        <w:pStyle w:val="a7"/>
        <w:spacing w:after="102"/>
        <w:rPr>
          <w:rFonts w:ascii="Arial" w:hAnsi="Arial" w:cs="Arial" w:hint="eastAsia"/>
          <w:sz w:val="21"/>
          <w:szCs w:val="21"/>
        </w:rPr>
      </w:pPr>
      <w:r w:rsidRPr="00272C25">
        <w:rPr>
          <w:rFonts w:ascii="Arial" w:hAnsi="Arial" w:cs="Arial"/>
          <w:sz w:val="21"/>
          <w:szCs w:val="21"/>
        </w:rPr>
        <w:drawing>
          <wp:inline distT="0" distB="0" distL="0" distR="0" wp14:anchorId="276572B9" wp14:editId="69FD19FD">
            <wp:extent cx="3466867" cy="1361440"/>
            <wp:effectExtent l="0" t="0" r="635" b="0"/>
            <wp:docPr id="1992466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66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841" cy="13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1C0A" w14:textId="7FDBDBF9" w:rsidR="00C538CF" w:rsidRDefault="00C538CF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C538CF">
        <w:rPr>
          <w:rFonts w:ascii="Arial" w:hAnsi="Arial" w:cs="Arial"/>
          <w:sz w:val="21"/>
          <w:szCs w:val="21"/>
        </w:rPr>
        <w:drawing>
          <wp:inline distT="0" distB="0" distL="0" distR="0" wp14:anchorId="3092CDE7" wp14:editId="2AB1466C">
            <wp:extent cx="3415801" cy="2111076"/>
            <wp:effectExtent l="0" t="0" r="0" b="3810"/>
            <wp:docPr id="210212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8007" name="图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01" cy="21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12A4" w14:textId="5169DA79" w:rsidR="00272C25" w:rsidRDefault="00272C25" w:rsidP="001C58D3">
      <w:pPr>
        <w:pStyle w:val="a7"/>
        <w:spacing w:after="102"/>
        <w:rPr>
          <w:rFonts w:ascii="Arial" w:hAnsi="Arial" w:cs="Arial" w:hint="eastAsia"/>
          <w:sz w:val="21"/>
          <w:szCs w:val="21"/>
        </w:rPr>
      </w:pPr>
      <w:r w:rsidRPr="00272C25">
        <w:rPr>
          <w:rFonts w:ascii="Arial" w:hAnsi="Arial" w:cs="Arial"/>
          <w:sz w:val="21"/>
          <w:szCs w:val="21"/>
        </w:rPr>
        <w:drawing>
          <wp:inline distT="0" distB="0" distL="0" distR="0" wp14:anchorId="64EF324A" wp14:editId="30E30601">
            <wp:extent cx="3497067" cy="1198880"/>
            <wp:effectExtent l="0" t="0" r="8255" b="1270"/>
            <wp:docPr id="180329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5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090" cy="12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B3CC" w14:textId="58251178" w:rsidR="00C538CF" w:rsidRDefault="00C538CF" w:rsidP="001C58D3">
      <w:pPr>
        <w:pStyle w:val="a7"/>
        <w:spacing w:after="102"/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面积信息：</w:t>
      </w:r>
      <w:r w:rsidR="007B0731">
        <w:rPr>
          <w:rFonts w:ascii="Arial" w:hAnsi="Arial" w:cs="Arial" w:hint="eastAsia"/>
          <w:sz w:val="21"/>
          <w:szCs w:val="21"/>
        </w:rPr>
        <w:t>长</w:t>
      </w:r>
      <w:r w:rsidR="007B0731">
        <w:rPr>
          <w:rFonts w:ascii="Arial" w:hAnsi="Arial" w:cs="Arial" w:hint="eastAsia"/>
          <w:sz w:val="21"/>
          <w:szCs w:val="21"/>
        </w:rPr>
        <w:t>65.63</w:t>
      </w:r>
      <w:r w:rsidR="007B0731">
        <w:rPr>
          <w:rFonts w:ascii="Arial" w:hAnsi="Arial" w:cs="Arial" w:hint="eastAsia"/>
          <w:sz w:val="21"/>
          <w:szCs w:val="21"/>
        </w:rPr>
        <w:t>，宽</w:t>
      </w:r>
      <w:r w:rsidR="007B0731">
        <w:rPr>
          <w:rFonts w:ascii="Arial" w:hAnsi="Arial" w:cs="Arial" w:hint="eastAsia"/>
          <w:sz w:val="21"/>
          <w:szCs w:val="21"/>
        </w:rPr>
        <w:t>60.62</w:t>
      </w:r>
      <w:r w:rsidR="007B0731">
        <w:rPr>
          <w:rFonts w:ascii="Arial" w:hAnsi="Arial" w:cs="Arial" w:hint="eastAsia"/>
          <w:sz w:val="21"/>
          <w:szCs w:val="21"/>
        </w:rPr>
        <w:t>，面积</w:t>
      </w:r>
      <w:r w:rsidR="007B0731">
        <w:rPr>
          <w:rFonts w:ascii="Arial" w:hAnsi="Arial" w:cs="Arial" w:hint="eastAsia"/>
          <w:sz w:val="21"/>
          <w:szCs w:val="21"/>
        </w:rPr>
        <w:t>126.250</w:t>
      </w:r>
    </w:p>
    <w:p w14:paraId="073CF192" w14:textId="1D62686E" w:rsidR="00C538CF" w:rsidRDefault="007B0731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7B0731">
        <w:rPr>
          <w:rFonts w:ascii="Arial" w:hAnsi="Arial" w:cs="Arial"/>
          <w:sz w:val="21"/>
          <w:szCs w:val="21"/>
        </w:rPr>
        <w:lastRenderedPageBreak/>
        <w:drawing>
          <wp:inline distT="0" distB="0" distL="0" distR="0" wp14:anchorId="634D0CB7" wp14:editId="4D1AF27F">
            <wp:extent cx="3442305" cy="2783840"/>
            <wp:effectExtent l="0" t="0" r="6350" b="0"/>
            <wp:docPr id="538723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35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5405" cy="27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0B10" w14:textId="59FBB8AA" w:rsidR="00272C25" w:rsidRDefault="00272C2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DRC</w:t>
      </w:r>
      <w:r>
        <w:rPr>
          <w:rFonts w:ascii="Arial" w:hAnsi="Arial" w:cs="Arial" w:hint="eastAsia"/>
          <w:sz w:val="21"/>
          <w:szCs w:val="21"/>
        </w:rPr>
        <w:t>检查：</w:t>
      </w:r>
    </w:p>
    <w:p w14:paraId="6F55ED4F" w14:textId="5DAC453B" w:rsidR="00272C25" w:rsidRDefault="00272C2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 w:rsidRPr="00272C25">
        <w:rPr>
          <w:rFonts w:ascii="Arial" w:hAnsi="Arial" w:cs="Arial"/>
          <w:sz w:val="21"/>
          <w:szCs w:val="21"/>
        </w:rPr>
        <w:drawing>
          <wp:inline distT="0" distB="0" distL="0" distR="0" wp14:anchorId="34E8C87E" wp14:editId="4E0CA439">
            <wp:extent cx="3447943" cy="1270000"/>
            <wp:effectExtent l="0" t="0" r="635" b="6350"/>
            <wp:docPr id="504880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0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112" cy="12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BD2A" w14:textId="7D9D063D" w:rsidR="00272C25" w:rsidRDefault="00272C25" w:rsidP="001C58D3">
      <w:pPr>
        <w:pStyle w:val="a7"/>
        <w:spacing w:after="102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LVS</w:t>
      </w:r>
      <w:r>
        <w:rPr>
          <w:rFonts w:ascii="Arial" w:hAnsi="Arial" w:cs="Arial" w:hint="eastAsia"/>
          <w:sz w:val="21"/>
          <w:szCs w:val="21"/>
        </w:rPr>
        <w:t>检查：</w:t>
      </w:r>
    </w:p>
    <w:p w14:paraId="17EBE3D0" w14:textId="6BE12AC1" w:rsidR="00272C25" w:rsidRPr="001C58D3" w:rsidRDefault="00272C25" w:rsidP="001C58D3">
      <w:pPr>
        <w:pStyle w:val="a7"/>
        <w:spacing w:after="102"/>
        <w:rPr>
          <w:rFonts w:ascii="Arial" w:hAnsi="Arial" w:cs="Arial" w:hint="eastAsia"/>
          <w:sz w:val="21"/>
          <w:szCs w:val="21"/>
        </w:rPr>
      </w:pPr>
      <w:r w:rsidRPr="00272C25">
        <w:rPr>
          <w:rFonts w:ascii="Arial" w:hAnsi="Arial" w:cs="Arial"/>
          <w:sz w:val="21"/>
          <w:szCs w:val="21"/>
        </w:rPr>
        <w:drawing>
          <wp:inline distT="0" distB="0" distL="0" distR="0" wp14:anchorId="3D536F08" wp14:editId="52DC3CE2">
            <wp:extent cx="3416217" cy="2494280"/>
            <wp:effectExtent l="0" t="0" r="0" b="1270"/>
            <wp:docPr id="865872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2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777" cy="24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C1A7F5A" w14:textId="7E47DF08" w:rsidR="00C829F7" w:rsidRPr="007602B7" w:rsidRDefault="007602B7" w:rsidP="00C829F7">
      <w:pPr>
        <w:rPr>
          <w:rFonts w:ascii="Arial" w:hAnsi="Arial" w:cs="Arial"/>
          <w:b/>
          <w:bCs/>
          <w:kern w:val="0"/>
          <w:szCs w:val="21"/>
        </w:rPr>
      </w:pPr>
      <w:r w:rsidRPr="007602B7">
        <w:rPr>
          <w:rFonts w:ascii="Arial" w:hAnsi="Arial" w:cs="Arial" w:hint="eastAsia"/>
          <w:b/>
          <w:bCs/>
          <w:kern w:val="0"/>
          <w:szCs w:val="21"/>
        </w:rPr>
        <w:t>实验总结</w:t>
      </w:r>
      <w:r w:rsidR="001C58D3">
        <w:rPr>
          <w:rFonts w:ascii="Arial" w:hAnsi="Arial" w:cs="Arial" w:hint="eastAsia"/>
          <w:b/>
          <w:bCs/>
          <w:kern w:val="0"/>
          <w:szCs w:val="21"/>
        </w:rPr>
        <w:t>和体会</w:t>
      </w:r>
      <w:r w:rsidRPr="007602B7">
        <w:rPr>
          <w:rFonts w:ascii="Arial" w:hAnsi="Arial" w:cs="Arial" w:hint="eastAsia"/>
          <w:b/>
          <w:bCs/>
          <w:kern w:val="0"/>
          <w:szCs w:val="21"/>
        </w:rPr>
        <w:t>：</w:t>
      </w:r>
    </w:p>
    <w:p w14:paraId="4B263CEC" w14:textId="1AF27D28" w:rsidR="007602B7" w:rsidRPr="00C829F7" w:rsidRDefault="007602B7" w:rsidP="00C829F7">
      <w:pPr>
        <w:rPr>
          <w:lang w:val="en-GB"/>
        </w:rPr>
      </w:pPr>
      <w:r>
        <w:rPr>
          <w:rFonts w:hint="eastAsia"/>
          <w:lang w:val="en-GB"/>
        </w:rPr>
        <w:t>本次实验</w:t>
      </w:r>
      <w:r w:rsidR="00622A2D">
        <w:rPr>
          <w:rFonts w:hint="eastAsia"/>
          <w:lang w:val="en-GB"/>
        </w:rPr>
        <w:t>完成了从硬件平方根的电路从代码编写，到仿真测试，到物理设计，到时序优化，到最后检查的全部数字集成电路的芯片级设计流程。能够体会到芯片设计复杂精微、流程长、细节多，学习之路任重而道远。</w:t>
      </w:r>
    </w:p>
    <w:p w14:paraId="6CF62A58" w14:textId="77777777" w:rsidR="00E20075" w:rsidRPr="00E20075" w:rsidRDefault="00E20075" w:rsidP="00314A21">
      <w:pPr>
        <w:rPr>
          <w:lang w:val="en-GB"/>
        </w:rPr>
      </w:pPr>
    </w:p>
    <w:sectPr w:rsidR="00E20075" w:rsidRPr="00E20075" w:rsidSect="00225AC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C63EE" w14:textId="77777777" w:rsidR="003B02A3" w:rsidRDefault="003B02A3" w:rsidP="00CF342F">
      <w:r>
        <w:separator/>
      </w:r>
    </w:p>
  </w:endnote>
  <w:endnote w:type="continuationSeparator" w:id="0">
    <w:p w14:paraId="657FAA63" w14:textId="77777777" w:rsidR="003B02A3" w:rsidRDefault="003B02A3" w:rsidP="00CF3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C51E2F" w14:textId="77777777" w:rsidR="003B02A3" w:rsidRDefault="003B02A3" w:rsidP="00CF342F">
      <w:r>
        <w:separator/>
      </w:r>
    </w:p>
  </w:footnote>
  <w:footnote w:type="continuationSeparator" w:id="0">
    <w:p w14:paraId="602059AB" w14:textId="77777777" w:rsidR="003B02A3" w:rsidRDefault="003B02A3" w:rsidP="00CF3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671F1"/>
    <w:multiLevelType w:val="hybridMultilevel"/>
    <w:tmpl w:val="4FD62A22"/>
    <w:lvl w:ilvl="0" w:tplc="BF046F0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107FB0"/>
    <w:multiLevelType w:val="hybridMultilevel"/>
    <w:tmpl w:val="DBE693FC"/>
    <w:lvl w:ilvl="0" w:tplc="D0422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1E0D82"/>
    <w:multiLevelType w:val="hybridMultilevel"/>
    <w:tmpl w:val="B85E6160"/>
    <w:lvl w:ilvl="0" w:tplc="CA20D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8331E"/>
    <w:multiLevelType w:val="hybridMultilevel"/>
    <w:tmpl w:val="5B2E4A6A"/>
    <w:lvl w:ilvl="0" w:tplc="8520B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44F139F"/>
    <w:multiLevelType w:val="hybridMultilevel"/>
    <w:tmpl w:val="0EBED746"/>
    <w:lvl w:ilvl="0" w:tplc="90208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2F7333"/>
    <w:multiLevelType w:val="hybridMultilevel"/>
    <w:tmpl w:val="2A0C842C"/>
    <w:lvl w:ilvl="0" w:tplc="CA20D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6E1EF9"/>
    <w:multiLevelType w:val="hybridMultilevel"/>
    <w:tmpl w:val="47482218"/>
    <w:lvl w:ilvl="0" w:tplc="4DD67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455894"/>
    <w:multiLevelType w:val="hybridMultilevel"/>
    <w:tmpl w:val="6B1C856A"/>
    <w:lvl w:ilvl="0" w:tplc="2AEC0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855E5B"/>
    <w:multiLevelType w:val="hybridMultilevel"/>
    <w:tmpl w:val="BC3A7330"/>
    <w:lvl w:ilvl="0" w:tplc="64FC9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FF302B"/>
    <w:multiLevelType w:val="multilevel"/>
    <w:tmpl w:val="2296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A08CA"/>
    <w:multiLevelType w:val="hybridMultilevel"/>
    <w:tmpl w:val="C7A49B62"/>
    <w:lvl w:ilvl="0" w:tplc="CA20D68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F8523E"/>
    <w:multiLevelType w:val="hybridMultilevel"/>
    <w:tmpl w:val="D186B91C"/>
    <w:lvl w:ilvl="0" w:tplc="B1FA6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7F7437"/>
    <w:multiLevelType w:val="hybridMultilevel"/>
    <w:tmpl w:val="6F4C0FD4"/>
    <w:lvl w:ilvl="0" w:tplc="A872A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D96C96"/>
    <w:multiLevelType w:val="hybridMultilevel"/>
    <w:tmpl w:val="E660993E"/>
    <w:lvl w:ilvl="0" w:tplc="412A7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881230"/>
    <w:multiLevelType w:val="hybridMultilevel"/>
    <w:tmpl w:val="E66099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D62E67"/>
    <w:multiLevelType w:val="hybridMultilevel"/>
    <w:tmpl w:val="E364F7F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EC87910"/>
    <w:multiLevelType w:val="hybridMultilevel"/>
    <w:tmpl w:val="5F163F04"/>
    <w:lvl w:ilvl="0" w:tplc="AE94E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7F599A"/>
    <w:multiLevelType w:val="hybridMultilevel"/>
    <w:tmpl w:val="58204B9E"/>
    <w:lvl w:ilvl="0" w:tplc="827089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020212"/>
    <w:multiLevelType w:val="hybridMultilevel"/>
    <w:tmpl w:val="59A47F10"/>
    <w:lvl w:ilvl="0" w:tplc="2D94F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AE93ADC"/>
    <w:multiLevelType w:val="hybridMultilevel"/>
    <w:tmpl w:val="90802C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D71033"/>
    <w:multiLevelType w:val="singleLevel"/>
    <w:tmpl w:val="486E2AB4"/>
    <w:lvl w:ilvl="0">
      <w:start w:val="1"/>
      <w:numFmt w:val="decimal"/>
      <w:lvlText w:val="%1."/>
      <w:lvlJc w:val="left"/>
      <w:pPr>
        <w:tabs>
          <w:tab w:val="num" w:pos="210"/>
        </w:tabs>
        <w:ind w:left="210" w:hanging="210"/>
      </w:pPr>
      <w:rPr>
        <w:rFonts w:hint="eastAsia"/>
      </w:rPr>
    </w:lvl>
  </w:abstractNum>
  <w:abstractNum w:abstractNumId="21" w15:restartNumberingAfterBreak="0">
    <w:nsid w:val="70B05FAB"/>
    <w:multiLevelType w:val="hybridMultilevel"/>
    <w:tmpl w:val="CF58F6E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056D88"/>
    <w:multiLevelType w:val="hybridMultilevel"/>
    <w:tmpl w:val="B27A97D6"/>
    <w:lvl w:ilvl="0" w:tplc="412A7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97D10A5"/>
    <w:multiLevelType w:val="hybridMultilevel"/>
    <w:tmpl w:val="E046861A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4C7E40"/>
    <w:multiLevelType w:val="hybridMultilevel"/>
    <w:tmpl w:val="C2B675FA"/>
    <w:lvl w:ilvl="0" w:tplc="F5A08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036B33"/>
    <w:multiLevelType w:val="hybridMultilevel"/>
    <w:tmpl w:val="59BC1ACA"/>
    <w:lvl w:ilvl="0" w:tplc="780022F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D15A9C"/>
    <w:multiLevelType w:val="hybridMultilevel"/>
    <w:tmpl w:val="652E1FB4"/>
    <w:lvl w:ilvl="0" w:tplc="77A0B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E7C3B4C"/>
    <w:multiLevelType w:val="hybridMultilevel"/>
    <w:tmpl w:val="EBC0E554"/>
    <w:lvl w:ilvl="0" w:tplc="234C7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A07677"/>
    <w:multiLevelType w:val="hybridMultilevel"/>
    <w:tmpl w:val="D1ECC094"/>
    <w:lvl w:ilvl="0" w:tplc="0684735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7FB06A2B"/>
    <w:multiLevelType w:val="hybridMultilevel"/>
    <w:tmpl w:val="D604F4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577996">
    <w:abstractNumId w:val="9"/>
  </w:num>
  <w:num w:numId="2" w16cid:durableId="365568734">
    <w:abstractNumId w:val="20"/>
  </w:num>
  <w:num w:numId="3" w16cid:durableId="1453137132">
    <w:abstractNumId w:val="28"/>
  </w:num>
  <w:num w:numId="4" w16cid:durableId="51589359">
    <w:abstractNumId w:val="19"/>
  </w:num>
  <w:num w:numId="5" w16cid:durableId="102769993">
    <w:abstractNumId w:val="7"/>
  </w:num>
  <w:num w:numId="6" w16cid:durableId="1896813933">
    <w:abstractNumId w:val="13"/>
  </w:num>
  <w:num w:numId="7" w16cid:durableId="846602023">
    <w:abstractNumId w:val="17"/>
  </w:num>
  <w:num w:numId="8" w16cid:durableId="1110128454">
    <w:abstractNumId w:val="4"/>
  </w:num>
  <w:num w:numId="9" w16cid:durableId="2130083637">
    <w:abstractNumId w:val="16"/>
  </w:num>
  <w:num w:numId="10" w16cid:durableId="1416587841">
    <w:abstractNumId w:val="27"/>
  </w:num>
  <w:num w:numId="11" w16cid:durableId="2031834261">
    <w:abstractNumId w:val="6"/>
  </w:num>
  <w:num w:numId="12" w16cid:durableId="434592289">
    <w:abstractNumId w:val="24"/>
  </w:num>
  <w:num w:numId="13" w16cid:durableId="329258073">
    <w:abstractNumId w:val="25"/>
  </w:num>
  <w:num w:numId="14" w16cid:durableId="374239160">
    <w:abstractNumId w:val="8"/>
  </w:num>
  <w:num w:numId="15" w16cid:durableId="1305237606">
    <w:abstractNumId w:val="29"/>
  </w:num>
  <w:num w:numId="16" w16cid:durableId="951546329">
    <w:abstractNumId w:val="22"/>
  </w:num>
  <w:num w:numId="17" w16cid:durableId="2103184958">
    <w:abstractNumId w:val="14"/>
  </w:num>
  <w:num w:numId="18" w16cid:durableId="1933010284">
    <w:abstractNumId w:val="26"/>
  </w:num>
  <w:num w:numId="19" w16cid:durableId="680275015">
    <w:abstractNumId w:val="12"/>
  </w:num>
  <w:num w:numId="20" w16cid:durableId="545291040">
    <w:abstractNumId w:val="0"/>
  </w:num>
  <w:num w:numId="21" w16cid:durableId="695548463">
    <w:abstractNumId w:val="11"/>
  </w:num>
  <w:num w:numId="22" w16cid:durableId="416487013">
    <w:abstractNumId w:val="1"/>
  </w:num>
  <w:num w:numId="23" w16cid:durableId="1914972825">
    <w:abstractNumId w:val="23"/>
  </w:num>
  <w:num w:numId="24" w16cid:durableId="1355495152">
    <w:abstractNumId w:val="5"/>
  </w:num>
  <w:num w:numId="25" w16cid:durableId="660043510">
    <w:abstractNumId w:val="2"/>
  </w:num>
  <w:num w:numId="26" w16cid:durableId="1464080230">
    <w:abstractNumId w:val="10"/>
  </w:num>
  <w:num w:numId="27" w16cid:durableId="893587145">
    <w:abstractNumId w:val="15"/>
  </w:num>
  <w:num w:numId="28" w16cid:durableId="1218585000">
    <w:abstractNumId w:val="21"/>
  </w:num>
  <w:num w:numId="29" w16cid:durableId="269047528">
    <w:abstractNumId w:val="3"/>
  </w:num>
  <w:num w:numId="30" w16cid:durableId="6739005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C4"/>
    <w:rsid w:val="00016B5D"/>
    <w:rsid w:val="000210DD"/>
    <w:rsid w:val="00025F62"/>
    <w:rsid w:val="000341B0"/>
    <w:rsid w:val="000376C5"/>
    <w:rsid w:val="000451EC"/>
    <w:rsid w:val="000456E4"/>
    <w:rsid w:val="00045E19"/>
    <w:rsid w:val="00067788"/>
    <w:rsid w:val="000739B1"/>
    <w:rsid w:val="000763C2"/>
    <w:rsid w:val="000844A0"/>
    <w:rsid w:val="000A0CBF"/>
    <w:rsid w:val="000C25F5"/>
    <w:rsid w:val="000C262A"/>
    <w:rsid w:val="000C52FA"/>
    <w:rsid w:val="000D211A"/>
    <w:rsid w:val="000D7E49"/>
    <w:rsid w:val="000F5A27"/>
    <w:rsid w:val="00103AF5"/>
    <w:rsid w:val="00112F25"/>
    <w:rsid w:val="00122527"/>
    <w:rsid w:val="00126729"/>
    <w:rsid w:val="00127A8D"/>
    <w:rsid w:val="001310CD"/>
    <w:rsid w:val="001329C8"/>
    <w:rsid w:val="00133331"/>
    <w:rsid w:val="00135C47"/>
    <w:rsid w:val="00140338"/>
    <w:rsid w:val="00141ECC"/>
    <w:rsid w:val="00151284"/>
    <w:rsid w:val="001626C6"/>
    <w:rsid w:val="00163DC1"/>
    <w:rsid w:val="00164CBB"/>
    <w:rsid w:val="00176850"/>
    <w:rsid w:val="00177D82"/>
    <w:rsid w:val="00193A5A"/>
    <w:rsid w:val="00193AEC"/>
    <w:rsid w:val="001A1CD4"/>
    <w:rsid w:val="001A6745"/>
    <w:rsid w:val="001B04A2"/>
    <w:rsid w:val="001B2582"/>
    <w:rsid w:val="001B4AE3"/>
    <w:rsid w:val="001C03D4"/>
    <w:rsid w:val="001C222D"/>
    <w:rsid w:val="001C58D3"/>
    <w:rsid w:val="001D1656"/>
    <w:rsid w:val="001D1A8A"/>
    <w:rsid w:val="001F4A2D"/>
    <w:rsid w:val="001F72ED"/>
    <w:rsid w:val="0020194F"/>
    <w:rsid w:val="002056D8"/>
    <w:rsid w:val="00212283"/>
    <w:rsid w:val="0021413A"/>
    <w:rsid w:val="00225ACB"/>
    <w:rsid w:val="002330FB"/>
    <w:rsid w:val="00233C1B"/>
    <w:rsid w:val="002375C3"/>
    <w:rsid w:val="002403DB"/>
    <w:rsid w:val="00240ED0"/>
    <w:rsid w:val="00242A18"/>
    <w:rsid w:val="002515D8"/>
    <w:rsid w:val="00253155"/>
    <w:rsid w:val="00255204"/>
    <w:rsid w:val="00255915"/>
    <w:rsid w:val="00260774"/>
    <w:rsid w:val="00260CC4"/>
    <w:rsid w:val="0027092E"/>
    <w:rsid w:val="00272C25"/>
    <w:rsid w:val="0028175A"/>
    <w:rsid w:val="002871B5"/>
    <w:rsid w:val="00294542"/>
    <w:rsid w:val="002A03EE"/>
    <w:rsid w:val="002A0CB3"/>
    <w:rsid w:val="002A73EE"/>
    <w:rsid w:val="002A7BEC"/>
    <w:rsid w:val="002B566D"/>
    <w:rsid w:val="002C1ED8"/>
    <w:rsid w:val="002D08DC"/>
    <w:rsid w:val="002D16B3"/>
    <w:rsid w:val="002D5BD5"/>
    <w:rsid w:val="002E019C"/>
    <w:rsid w:val="002E2B51"/>
    <w:rsid w:val="00302D42"/>
    <w:rsid w:val="00307695"/>
    <w:rsid w:val="00310A45"/>
    <w:rsid w:val="00314A21"/>
    <w:rsid w:val="00314C7C"/>
    <w:rsid w:val="003154A7"/>
    <w:rsid w:val="00335CE7"/>
    <w:rsid w:val="003403B1"/>
    <w:rsid w:val="00340FCC"/>
    <w:rsid w:val="003421DC"/>
    <w:rsid w:val="00354476"/>
    <w:rsid w:val="003603CF"/>
    <w:rsid w:val="00364094"/>
    <w:rsid w:val="0036579D"/>
    <w:rsid w:val="00366FC5"/>
    <w:rsid w:val="0036799D"/>
    <w:rsid w:val="00367F2D"/>
    <w:rsid w:val="00372157"/>
    <w:rsid w:val="0037306C"/>
    <w:rsid w:val="00375F32"/>
    <w:rsid w:val="00376477"/>
    <w:rsid w:val="00395A35"/>
    <w:rsid w:val="003B02A3"/>
    <w:rsid w:val="003B26AB"/>
    <w:rsid w:val="003C1A00"/>
    <w:rsid w:val="003C1D25"/>
    <w:rsid w:val="003C423D"/>
    <w:rsid w:val="003C6B4F"/>
    <w:rsid w:val="003D314F"/>
    <w:rsid w:val="003E38D1"/>
    <w:rsid w:val="003E6DFC"/>
    <w:rsid w:val="00404BCE"/>
    <w:rsid w:val="00406C3C"/>
    <w:rsid w:val="00410D04"/>
    <w:rsid w:val="00415DD1"/>
    <w:rsid w:val="004213D2"/>
    <w:rsid w:val="00421C5F"/>
    <w:rsid w:val="00427230"/>
    <w:rsid w:val="00427745"/>
    <w:rsid w:val="00453F41"/>
    <w:rsid w:val="00460DFC"/>
    <w:rsid w:val="004628F8"/>
    <w:rsid w:val="004729C7"/>
    <w:rsid w:val="00477AE7"/>
    <w:rsid w:val="0048118B"/>
    <w:rsid w:val="00490764"/>
    <w:rsid w:val="004B433B"/>
    <w:rsid w:val="004D428A"/>
    <w:rsid w:val="004D619F"/>
    <w:rsid w:val="004D6F02"/>
    <w:rsid w:val="004E5E83"/>
    <w:rsid w:val="00500385"/>
    <w:rsid w:val="00512803"/>
    <w:rsid w:val="005278EB"/>
    <w:rsid w:val="005323DD"/>
    <w:rsid w:val="00540158"/>
    <w:rsid w:val="00546311"/>
    <w:rsid w:val="0056314F"/>
    <w:rsid w:val="005662CA"/>
    <w:rsid w:val="005671AA"/>
    <w:rsid w:val="0057133C"/>
    <w:rsid w:val="005729C4"/>
    <w:rsid w:val="00584A4D"/>
    <w:rsid w:val="00585AB7"/>
    <w:rsid w:val="00586959"/>
    <w:rsid w:val="00596DDA"/>
    <w:rsid w:val="0059765C"/>
    <w:rsid w:val="005A5441"/>
    <w:rsid w:val="005A5C75"/>
    <w:rsid w:val="005A7D61"/>
    <w:rsid w:val="005A7FAF"/>
    <w:rsid w:val="005C13B2"/>
    <w:rsid w:val="005E1C1C"/>
    <w:rsid w:val="005E57B1"/>
    <w:rsid w:val="005F64CB"/>
    <w:rsid w:val="005F7FB3"/>
    <w:rsid w:val="0060559E"/>
    <w:rsid w:val="00622A2D"/>
    <w:rsid w:val="00623B72"/>
    <w:rsid w:val="00623ED0"/>
    <w:rsid w:val="00636408"/>
    <w:rsid w:val="0064780D"/>
    <w:rsid w:val="0065495E"/>
    <w:rsid w:val="00654C05"/>
    <w:rsid w:val="00684049"/>
    <w:rsid w:val="0068586E"/>
    <w:rsid w:val="006943BB"/>
    <w:rsid w:val="006970B6"/>
    <w:rsid w:val="006A063C"/>
    <w:rsid w:val="006A1042"/>
    <w:rsid w:val="006A549E"/>
    <w:rsid w:val="006A64D8"/>
    <w:rsid w:val="006A7580"/>
    <w:rsid w:val="006C01FA"/>
    <w:rsid w:val="006C12ED"/>
    <w:rsid w:val="006C3110"/>
    <w:rsid w:val="006C38CA"/>
    <w:rsid w:val="006C5FBA"/>
    <w:rsid w:val="006E1D59"/>
    <w:rsid w:val="006E53D0"/>
    <w:rsid w:val="006F504A"/>
    <w:rsid w:val="006F7985"/>
    <w:rsid w:val="00704029"/>
    <w:rsid w:val="0070527D"/>
    <w:rsid w:val="00713855"/>
    <w:rsid w:val="00725E81"/>
    <w:rsid w:val="00726B6B"/>
    <w:rsid w:val="00734D3B"/>
    <w:rsid w:val="00740016"/>
    <w:rsid w:val="007422C3"/>
    <w:rsid w:val="007524AE"/>
    <w:rsid w:val="007541F6"/>
    <w:rsid w:val="0075586E"/>
    <w:rsid w:val="007602B7"/>
    <w:rsid w:val="007773FF"/>
    <w:rsid w:val="00781C25"/>
    <w:rsid w:val="00787C5A"/>
    <w:rsid w:val="007902E2"/>
    <w:rsid w:val="007A0F51"/>
    <w:rsid w:val="007A4159"/>
    <w:rsid w:val="007B0731"/>
    <w:rsid w:val="007B3EE1"/>
    <w:rsid w:val="007B43C9"/>
    <w:rsid w:val="007B48D8"/>
    <w:rsid w:val="007C2548"/>
    <w:rsid w:val="007D2A8F"/>
    <w:rsid w:val="007D36EC"/>
    <w:rsid w:val="007D3C5D"/>
    <w:rsid w:val="007D7B93"/>
    <w:rsid w:val="007E3272"/>
    <w:rsid w:val="007F094C"/>
    <w:rsid w:val="007F3E87"/>
    <w:rsid w:val="007F7B5F"/>
    <w:rsid w:val="00804DD2"/>
    <w:rsid w:val="00805A3B"/>
    <w:rsid w:val="00805F93"/>
    <w:rsid w:val="00806717"/>
    <w:rsid w:val="0082071F"/>
    <w:rsid w:val="0082712C"/>
    <w:rsid w:val="00851E8B"/>
    <w:rsid w:val="00853FD7"/>
    <w:rsid w:val="00854F4A"/>
    <w:rsid w:val="00856811"/>
    <w:rsid w:val="00856A91"/>
    <w:rsid w:val="008624DF"/>
    <w:rsid w:val="00875484"/>
    <w:rsid w:val="00884F1D"/>
    <w:rsid w:val="00885455"/>
    <w:rsid w:val="00885EBC"/>
    <w:rsid w:val="008B3ABE"/>
    <w:rsid w:val="008B4A46"/>
    <w:rsid w:val="008C048B"/>
    <w:rsid w:val="008C125F"/>
    <w:rsid w:val="008C5589"/>
    <w:rsid w:val="008C60E1"/>
    <w:rsid w:val="008D79CE"/>
    <w:rsid w:val="008E110E"/>
    <w:rsid w:val="008E16CE"/>
    <w:rsid w:val="008E52E9"/>
    <w:rsid w:val="008E6AFF"/>
    <w:rsid w:val="008E6B75"/>
    <w:rsid w:val="008F1236"/>
    <w:rsid w:val="008F57B5"/>
    <w:rsid w:val="008F61E1"/>
    <w:rsid w:val="008F6ADB"/>
    <w:rsid w:val="008F6D69"/>
    <w:rsid w:val="008F725F"/>
    <w:rsid w:val="00913ACA"/>
    <w:rsid w:val="00930C0E"/>
    <w:rsid w:val="00932927"/>
    <w:rsid w:val="009375C9"/>
    <w:rsid w:val="00941C16"/>
    <w:rsid w:val="009443BB"/>
    <w:rsid w:val="00946E0A"/>
    <w:rsid w:val="00947DCC"/>
    <w:rsid w:val="0095578A"/>
    <w:rsid w:val="00963806"/>
    <w:rsid w:val="00976567"/>
    <w:rsid w:val="009917A7"/>
    <w:rsid w:val="009920AE"/>
    <w:rsid w:val="009B0BC8"/>
    <w:rsid w:val="009C1DE7"/>
    <w:rsid w:val="009C2BE5"/>
    <w:rsid w:val="009D0080"/>
    <w:rsid w:val="009D2975"/>
    <w:rsid w:val="009D46E4"/>
    <w:rsid w:val="009D6A99"/>
    <w:rsid w:val="009E73D4"/>
    <w:rsid w:val="009F2004"/>
    <w:rsid w:val="009F4932"/>
    <w:rsid w:val="00A0640E"/>
    <w:rsid w:val="00A12AF2"/>
    <w:rsid w:val="00A17BA5"/>
    <w:rsid w:val="00A25152"/>
    <w:rsid w:val="00A336F7"/>
    <w:rsid w:val="00A341BB"/>
    <w:rsid w:val="00A57152"/>
    <w:rsid w:val="00A57859"/>
    <w:rsid w:val="00A608FF"/>
    <w:rsid w:val="00A60E5B"/>
    <w:rsid w:val="00A61607"/>
    <w:rsid w:val="00A63546"/>
    <w:rsid w:val="00A74DD8"/>
    <w:rsid w:val="00A9112F"/>
    <w:rsid w:val="00AA05ED"/>
    <w:rsid w:val="00AA20D8"/>
    <w:rsid w:val="00AA4B6D"/>
    <w:rsid w:val="00AA4C3D"/>
    <w:rsid w:val="00AA6D67"/>
    <w:rsid w:val="00AD3A8A"/>
    <w:rsid w:val="00AD62A1"/>
    <w:rsid w:val="00AD74A5"/>
    <w:rsid w:val="00AE4AAA"/>
    <w:rsid w:val="00AF11E0"/>
    <w:rsid w:val="00B24615"/>
    <w:rsid w:val="00B30B63"/>
    <w:rsid w:val="00B41178"/>
    <w:rsid w:val="00B73D22"/>
    <w:rsid w:val="00B75CED"/>
    <w:rsid w:val="00B812D5"/>
    <w:rsid w:val="00B87F2F"/>
    <w:rsid w:val="00B90F53"/>
    <w:rsid w:val="00B9761C"/>
    <w:rsid w:val="00BA172F"/>
    <w:rsid w:val="00BA6B6B"/>
    <w:rsid w:val="00BE0BDE"/>
    <w:rsid w:val="00BE1CB7"/>
    <w:rsid w:val="00BE5351"/>
    <w:rsid w:val="00BE5950"/>
    <w:rsid w:val="00BE753E"/>
    <w:rsid w:val="00BF422C"/>
    <w:rsid w:val="00BF5F1E"/>
    <w:rsid w:val="00BF79BC"/>
    <w:rsid w:val="00C02A69"/>
    <w:rsid w:val="00C05CE9"/>
    <w:rsid w:val="00C11A05"/>
    <w:rsid w:val="00C32B17"/>
    <w:rsid w:val="00C4577D"/>
    <w:rsid w:val="00C538CF"/>
    <w:rsid w:val="00C600CB"/>
    <w:rsid w:val="00C604C2"/>
    <w:rsid w:val="00C67A0B"/>
    <w:rsid w:val="00C71A4C"/>
    <w:rsid w:val="00C73104"/>
    <w:rsid w:val="00C829F7"/>
    <w:rsid w:val="00C91D15"/>
    <w:rsid w:val="00C929F7"/>
    <w:rsid w:val="00CA745E"/>
    <w:rsid w:val="00CC5E69"/>
    <w:rsid w:val="00CD2157"/>
    <w:rsid w:val="00CD3A46"/>
    <w:rsid w:val="00CE17B4"/>
    <w:rsid w:val="00CE1A3B"/>
    <w:rsid w:val="00CE1D1C"/>
    <w:rsid w:val="00CF094C"/>
    <w:rsid w:val="00CF342F"/>
    <w:rsid w:val="00D003DE"/>
    <w:rsid w:val="00D043CA"/>
    <w:rsid w:val="00D04C64"/>
    <w:rsid w:val="00D07C10"/>
    <w:rsid w:val="00D13EF3"/>
    <w:rsid w:val="00D15E1E"/>
    <w:rsid w:val="00D16324"/>
    <w:rsid w:val="00D427A2"/>
    <w:rsid w:val="00D71002"/>
    <w:rsid w:val="00D72192"/>
    <w:rsid w:val="00D72A53"/>
    <w:rsid w:val="00D96A29"/>
    <w:rsid w:val="00DB5584"/>
    <w:rsid w:val="00DB7934"/>
    <w:rsid w:val="00DC757C"/>
    <w:rsid w:val="00DC76CF"/>
    <w:rsid w:val="00DD1436"/>
    <w:rsid w:val="00DE39F1"/>
    <w:rsid w:val="00DE668B"/>
    <w:rsid w:val="00DF0554"/>
    <w:rsid w:val="00E0354A"/>
    <w:rsid w:val="00E039EA"/>
    <w:rsid w:val="00E12A8C"/>
    <w:rsid w:val="00E12F88"/>
    <w:rsid w:val="00E20075"/>
    <w:rsid w:val="00E21551"/>
    <w:rsid w:val="00E22815"/>
    <w:rsid w:val="00E22F9A"/>
    <w:rsid w:val="00E231F0"/>
    <w:rsid w:val="00E26152"/>
    <w:rsid w:val="00E306F2"/>
    <w:rsid w:val="00E401CB"/>
    <w:rsid w:val="00E45D3E"/>
    <w:rsid w:val="00E51A1B"/>
    <w:rsid w:val="00E54FCE"/>
    <w:rsid w:val="00E62818"/>
    <w:rsid w:val="00E65716"/>
    <w:rsid w:val="00E732BD"/>
    <w:rsid w:val="00E74184"/>
    <w:rsid w:val="00E91BCB"/>
    <w:rsid w:val="00E94F94"/>
    <w:rsid w:val="00EA3138"/>
    <w:rsid w:val="00EA545C"/>
    <w:rsid w:val="00EB3A3C"/>
    <w:rsid w:val="00EC3590"/>
    <w:rsid w:val="00EC4658"/>
    <w:rsid w:val="00EC7588"/>
    <w:rsid w:val="00ED5CD8"/>
    <w:rsid w:val="00EF29E4"/>
    <w:rsid w:val="00EF3C27"/>
    <w:rsid w:val="00EF6201"/>
    <w:rsid w:val="00F01325"/>
    <w:rsid w:val="00F01FAB"/>
    <w:rsid w:val="00F33F1F"/>
    <w:rsid w:val="00F43438"/>
    <w:rsid w:val="00F50A65"/>
    <w:rsid w:val="00F50F2B"/>
    <w:rsid w:val="00F56BF7"/>
    <w:rsid w:val="00F57C2B"/>
    <w:rsid w:val="00F65635"/>
    <w:rsid w:val="00F757D0"/>
    <w:rsid w:val="00F860A2"/>
    <w:rsid w:val="00F90A89"/>
    <w:rsid w:val="00F9692B"/>
    <w:rsid w:val="00FB0725"/>
    <w:rsid w:val="00FB3227"/>
    <w:rsid w:val="00FC3D2F"/>
    <w:rsid w:val="00FD2B4D"/>
    <w:rsid w:val="00FD6127"/>
    <w:rsid w:val="00FD6C09"/>
    <w:rsid w:val="00FE29F2"/>
    <w:rsid w:val="00FE6624"/>
    <w:rsid w:val="00FF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A14E2"/>
  <w15:chartTrackingRefBased/>
  <w15:docId w15:val="{36004CC1-BE18-4C59-B0B8-E2EFDC01A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C5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4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34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4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342F"/>
    <w:rPr>
      <w:sz w:val="18"/>
      <w:szCs w:val="18"/>
    </w:rPr>
  </w:style>
  <w:style w:type="paragraph" w:styleId="a7">
    <w:name w:val="Normal (Web)"/>
    <w:basedOn w:val="a"/>
    <w:uiPriority w:val="99"/>
    <w:unhideWhenUsed/>
    <w:rsid w:val="00135C47"/>
    <w:pPr>
      <w:widowControl/>
      <w:spacing w:before="100" w:beforeAutospacing="1" w:after="119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Placeholder Text"/>
    <w:uiPriority w:val="99"/>
    <w:semiHidden/>
    <w:rsid w:val="00DB7934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7934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DB7934"/>
    <w:rPr>
      <w:sz w:val="18"/>
      <w:szCs w:val="18"/>
    </w:rPr>
  </w:style>
  <w:style w:type="paragraph" w:styleId="ab">
    <w:name w:val="Body Text"/>
    <w:basedOn w:val="a"/>
    <w:link w:val="ac"/>
    <w:rsid w:val="00260CC4"/>
    <w:pPr>
      <w:spacing w:line="360" w:lineRule="auto"/>
    </w:pPr>
    <w:rPr>
      <w:rFonts w:ascii="Times New Roman" w:hAnsi="Times New Roman"/>
      <w:sz w:val="24"/>
      <w:szCs w:val="20"/>
    </w:rPr>
  </w:style>
  <w:style w:type="character" w:customStyle="1" w:styleId="ac">
    <w:name w:val="正文文本 字符"/>
    <w:link w:val="ab"/>
    <w:rsid w:val="00260CC4"/>
    <w:rPr>
      <w:rFonts w:ascii="Times New Roman" w:eastAsia="宋体" w:hAnsi="Times New Roman" w:cs="Times New Roman"/>
      <w:sz w:val="24"/>
      <w:szCs w:val="20"/>
    </w:rPr>
  </w:style>
  <w:style w:type="paragraph" w:styleId="2">
    <w:name w:val="Body Text Indent 2"/>
    <w:basedOn w:val="a"/>
    <w:link w:val="20"/>
    <w:rsid w:val="00260CC4"/>
    <w:pPr>
      <w:spacing w:after="120" w:line="480" w:lineRule="auto"/>
      <w:ind w:leftChars="200" w:left="420"/>
    </w:pPr>
    <w:rPr>
      <w:rFonts w:ascii="Times New Roman" w:hAnsi="Times New Roman"/>
      <w:szCs w:val="20"/>
    </w:rPr>
  </w:style>
  <w:style w:type="character" w:customStyle="1" w:styleId="20">
    <w:name w:val="正文文本缩进 2 字符"/>
    <w:link w:val="2"/>
    <w:rsid w:val="00260CC4"/>
    <w:rPr>
      <w:rFonts w:ascii="Times New Roman" w:eastAsia="宋体" w:hAnsi="Times New Roman" w:cs="Times New Roman"/>
      <w:szCs w:val="20"/>
    </w:rPr>
  </w:style>
  <w:style w:type="table" w:styleId="1">
    <w:name w:val="List Table 1 Light"/>
    <w:basedOn w:val="a1"/>
    <w:uiPriority w:val="46"/>
    <w:rsid w:val="003730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Medium List 2 Accent 1"/>
    <w:basedOn w:val="a1"/>
    <w:uiPriority w:val="66"/>
    <w:rsid w:val="00F0132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d">
    <w:name w:val="List Paragraph"/>
    <w:basedOn w:val="a"/>
    <w:uiPriority w:val="34"/>
    <w:qFormat/>
    <w:rsid w:val="009329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flashhack\&#25991;&#26723;\USTC\&#22823;&#19968;&#19979;\&#22823;&#29289;&#23454;&#39564;\&#19977;&#32423;&#23454;&#39564;&#25253;&#21578;\&#23454;&#39564;&#25253;&#2157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DFA068-301B-4384-ACB4-7EF5515CF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实验报告.dotx</Template>
  <TotalTime>752</TotalTime>
  <Pages>6</Pages>
  <Words>133</Words>
  <Characters>760</Characters>
  <Application>Microsoft Office Word</Application>
  <DocSecurity>0</DocSecurity>
  <Lines>6</Lines>
  <Paragraphs>1</Paragraphs>
  <ScaleCrop>false</ScaleCrop>
  <Company>MicroSoft</Company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李霄奕</dc:creator>
  <cp:keywords/>
  <cp:lastModifiedBy>Johnny Lee</cp:lastModifiedBy>
  <cp:revision>22</cp:revision>
  <cp:lastPrinted>2022-09-21T15:03:00Z</cp:lastPrinted>
  <dcterms:created xsi:type="dcterms:W3CDTF">2024-05-08T14:24:00Z</dcterms:created>
  <dcterms:modified xsi:type="dcterms:W3CDTF">2024-06-02T14:14:00Z</dcterms:modified>
</cp:coreProperties>
</file>